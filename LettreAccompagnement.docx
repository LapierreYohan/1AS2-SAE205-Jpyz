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5E6" w:rsidRDefault="002F35E6"/>
    <w:p w:rsidR="00D30F24" w:rsidRDefault="007E633A" w:rsidP="00857086">
      <w:pPr>
        <w:pStyle w:val="Texteengrasbleu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3590925</wp:posOffset>
                </wp:positionH>
                <wp:positionV relativeFrom="paragraph">
                  <wp:posOffset>5715</wp:posOffset>
                </wp:positionV>
                <wp:extent cx="3238500" cy="885825"/>
                <wp:effectExtent l="0" t="0" r="0" b="952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8858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33A" w:rsidRPr="007E633A" w:rsidRDefault="007E633A" w:rsidP="007E633A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7E633A">
                              <w:rPr>
                                <w:sz w:val="36"/>
                                <w:szCs w:val="36"/>
                              </w:rPr>
                              <w:t>Bibliothèque de Péronnas</w:t>
                            </w:r>
                          </w:p>
                          <w:p w:rsidR="007E633A" w:rsidRPr="007E633A" w:rsidRDefault="007E633A" w:rsidP="007E633A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7E633A">
                              <w:rPr>
                                <w:sz w:val="36"/>
                                <w:szCs w:val="36"/>
                              </w:rPr>
                              <w:t>15 Rue du Travail</w:t>
                            </w:r>
                          </w:p>
                          <w:p w:rsidR="007E633A" w:rsidRPr="007E633A" w:rsidRDefault="007E633A" w:rsidP="007E633A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7E633A">
                              <w:rPr>
                                <w:sz w:val="36"/>
                                <w:szCs w:val="36"/>
                              </w:rPr>
                              <w:t>01960 - Péronnas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2.75pt;margin-top:.45pt;width:255pt;height:69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" fillcolor="white [3201]" stroked="f" strokeweight="1pt">
                <v:textbox>
                  <w:txbxContent>
                    <w:p w:rsidR="007E633A" w:rsidRPr="007E633A" w:rsidRDefault="007E633A" w:rsidP="007E633A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7E633A">
                        <w:rPr>
                          <w:sz w:val="36"/>
                          <w:szCs w:val="36"/>
                        </w:rPr>
                        <w:t>Bibliothèque de Péronnas</w:t>
                      </w:r>
                    </w:p>
                    <w:p w:rsidR="007E633A" w:rsidRPr="007E633A" w:rsidRDefault="007E633A" w:rsidP="007E633A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7E633A">
                        <w:rPr>
                          <w:sz w:val="36"/>
                          <w:szCs w:val="36"/>
                        </w:rPr>
                        <w:t>15 Rue du Travail</w:t>
                      </w:r>
                    </w:p>
                    <w:p w:rsidR="007E633A" w:rsidRPr="007E633A" w:rsidRDefault="007E633A" w:rsidP="007E633A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7E633A">
                        <w:rPr>
                          <w:sz w:val="36"/>
                          <w:szCs w:val="36"/>
                        </w:rPr>
                        <w:t>01960 - Péronnas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30F24" w:rsidRDefault="00D30F24" w:rsidP="00857086">
      <w:pPr>
        <w:pStyle w:val="Texteengrasbleu"/>
      </w:pPr>
    </w:p>
    <w:p w:rsidR="00D30F24" w:rsidRDefault="00D30F24" w:rsidP="00857086">
      <w:pPr>
        <w:pStyle w:val="Texteengrasbleu"/>
      </w:pPr>
    </w:p>
    <w:p w:rsidR="00D30F24" w:rsidRDefault="009B7F05" w:rsidP="00857086">
      <w:pPr>
        <w:pStyle w:val="Texteengrasbleu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711E23" wp14:editId="179DF1F8">
                <wp:simplePos x="0" y="0"/>
                <wp:positionH relativeFrom="margin">
                  <wp:posOffset>3143250</wp:posOffset>
                </wp:positionH>
                <wp:positionV relativeFrom="paragraph">
                  <wp:posOffset>96520</wp:posOffset>
                </wp:positionV>
                <wp:extent cx="3600450" cy="276225"/>
                <wp:effectExtent l="0" t="0" r="0" b="9525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2762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F05" w:rsidRPr="009B7F05" w:rsidRDefault="009B7F05" w:rsidP="009B7F05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9B7F05">
                              <w:rPr>
                                <w:sz w:val="28"/>
                                <w:szCs w:val="28"/>
                              </w:rPr>
                              <w:t>A Péronnas le vendredi 06 juin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1E23" id="_x0000_s1027" type="#_x0000_t202" style="position:absolute;left:0;text-align:left;margin-left:247.5pt;margin-top:7.6pt;width:283.5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" fillcolor="white [3201]" stroked="f" strokeweight="1pt">
                <v:textbox>
                  <w:txbxContent>
                    <w:p w:rsidR="009B7F05" w:rsidRPr="009B7F05" w:rsidRDefault="009B7F05" w:rsidP="009B7F05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9B7F05">
                        <w:rPr>
                          <w:sz w:val="28"/>
                          <w:szCs w:val="28"/>
                        </w:rPr>
                        <w:t>A Péronnas le vendredi 06 juin 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3321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5DA9DFF1" wp14:editId="59010D7F">
            <wp:simplePos x="0" y="0"/>
            <wp:positionH relativeFrom="margin">
              <wp:posOffset>3628390</wp:posOffset>
            </wp:positionH>
            <wp:positionV relativeFrom="paragraph">
              <wp:posOffset>112395</wp:posOffset>
            </wp:positionV>
            <wp:extent cx="3173095" cy="2157730"/>
            <wp:effectExtent l="0" t="0" r="0" b="0"/>
            <wp:wrapNone/>
            <wp:docPr id="11" name="Image 11" descr="logoJPYZ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JPYZ(1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15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F24" w:rsidRDefault="00173321" w:rsidP="00857086">
      <w:pPr>
        <w:pStyle w:val="Texteengrasbleu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F2E7F0A" wp14:editId="75CC8157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7010400" cy="9564370"/>
                <wp:effectExtent l="0" t="0" r="0" b="0"/>
                <wp:wrapNone/>
                <wp:docPr id="6" name="Groupe 6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00" cy="9564370"/>
                          <a:chOff x="-3176" y="809625"/>
                          <a:chExt cx="6861176" cy="8472564"/>
                        </a:xfrm>
                      </wpg:grpSpPr>
                      <wps:wsp>
                        <wps:cNvPr id="5" name="Rectangle 5"/>
                        <wps:cNvSpPr/>
                        <wps:spPr>
                          <a:xfrm>
                            <a:off x="0" y="809625"/>
                            <a:ext cx="6858000" cy="1476102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tx2"/>
                              </a:gs>
                              <a:gs pos="10000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" name="Groupe 2"/>
                        <wpg:cNvGrpSpPr>
                          <a:grpSpLocks/>
                        </wpg:cNvGrpSpPr>
                        <wpg:grpSpPr>
                          <a:xfrm>
                            <a:off x="0" y="2266950"/>
                            <a:ext cx="6854825" cy="7015239"/>
                            <a:chOff x="0" y="0"/>
                            <a:chExt cx="6854952" cy="7013398"/>
                          </a:xfrm>
                        </wpg:grpSpPr>
                        <wpg:grpSp>
                          <wpg:cNvPr id="8" name="Groupe 1"/>
                          <wpg:cNvGrpSpPr>
                            <a:grpSpLocks/>
                          </wpg:cNvGrpSpPr>
                          <wpg:grpSpPr>
                            <a:xfrm>
                              <a:off x="0" y="14630"/>
                              <a:ext cx="6854952" cy="6998768"/>
                              <a:chOff x="0" y="0"/>
                              <a:chExt cx="6854952" cy="6998768"/>
                            </a:xfrm>
                          </wpg:grpSpPr>
                          <wps:wsp>
                            <wps:cNvPr id="20" name="Rectangle"/>
                            <wps:cNvSpPr>
                              <a:spLocks/>
                            </wps:cNvSpPr>
                            <wps:spPr>
                              <a:xfrm>
                                <a:off x="73152" y="65837"/>
                                <a:ext cx="6781800" cy="69329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  <wps:wsp>
                            <wps:cNvPr id="21" name="Rectangle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785610" cy="69354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>
                                <a:solidFill>
                                  <a:srgbClr val="1F497D">
                                    <a:alpha val="30000"/>
                                  </a:srgbClr>
                                </a:solidFill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wpg:grpSp>
                        <wps:wsp>
                          <wps:cNvPr id="22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38100"/>
                            </a:xfrm>
                            <a:prstGeom prst="rect">
                              <a:avLst/>
                            </a:prstGeom>
                            <a:solidFill>
                              <a:srgbClr val="1F497D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pic:pic xmlns:pic="http://schemas.openxmlformats.org/drawingml/2006/picture">
                        <pic:nvPicPr>
                          <pic:cNvPr id="4" name="Image 4" descr="Image d’arrière-pla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alphaModFix am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658"/>
                          <a:stretch/>
                        </pic:blipFill>
                        <pic:spPr bwMode="auto">
                          <a:xfrm>
                            <a:off x="-3176" y="809625"/>
                            <a:ext cx="6858000" cy="149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Rectangle à coins arrondis du même côté 14"/>
                        <wps:cNvSpPr/>
                        <wps:spPr>
                          <a:xfrm rot="10800000">
                            <a:off x="276225" y="809625"/>
                            <a:ext cx="885825" cy="857453"/>
                          </a:xfrm>
                          <a:prstGeom prst="round2Same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orme"/>
                        <wps:cNvSpPr/>
                        <wps:spPr>
                          <a:xfrm>
                            <a:off x="533400" y="1066800"/>
                            <a:ext cx="343059" cy="4572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260" y="4519"/>
                                </a:moveTo>
                                <a:cubicBezTo>
                                  <a:pt x="6946" y="4519"/>
                                  <a:pt x="8271" y="3495"/>
                                  <a:pt x="8271" y="2259"/>
                                </a:cubicBezTo>
                                <a:cubicBezTo>
                                  <a:pt x="8271" y="994"/>
                                  <a:pt x="6906" y="0"/>
                                  <a:pt x="5260" y="0"/>
                                </a:cubicBezTo>
                                <a:cubicBezTo>
                                  <a:pt x="3613" y="0"/>
                                  <a:pt x="2248" y="1024"/>
                                  <a:pt x="2248" y="2259"/>
                                </a:cubicBezTo>
                                <a:cubicBezTo>
                                  <a:pt x="2248" y="3495"/>
                                  <a:pt x="3613" y="4519"/>
                                  <a:pt x="5260" y="4519"/>
                                </a:cubicBezTo>
                                <a:close/>
                                <a:moveTo>
                                  <a:pt x="21319" y="9941"/>
                                </a:moveTo>
                                <a:cubicBezTo>
                                  <a:pt x="18749" y="10152"/>
                                  <a:pt x="15698" y="9610"/>
                                  <a:pt x="13570" y="8526"/>
                                </a:cubicBezTo>
                                <a:cubicBezTo>
                                  <a:pt x="11523" y="9610"/>
                                  <a:pt x="8471" y="10122"/>
                                  <a:pt x="5902" y="9941"/>
                                </a:cubicBezTo>
                                <a:cubicBezTo>
                                  <a:pt x="5741" y="10664"/>
                                  <a:pt x="5621" y="11418"/>
                                  <a:pt x="5621" y="12141"/>
                                </a:cubicBezTo>
                                <a:cubicBezTo>
                                  <a:pt x="5621" y="16569"/>
                                  <a:pt x="9194" y="20094"/>
                                  <a:pt x="13570" y="20094"/>
                                </a:cubicBezTo>
                                <a:cubicBezTo>
                                  <a:pt x="18027" y="20094"/>
                                  <a:pt x="21600" y="16539"/>
                                  <a:pt x="21600" y="12141"/>
                                </a:cubicBezTo>
                                <a:cubicBezTo>
                                  <a:pt x="21600" y="11418"/>
                                  <a:pt x="21480" y="10664"/>
                                  <a:pt x="21319" y="9941"/>
                                </a:cubicBezTo>
                                <a:close/>
                                <a:moveTo>
                                  <a:pt x="13570" y="18828"/>
                                </a:moveTo>
                                <a:lnTo>
                                  <a:pt x="13570" y="10002"/>
                                </a:lnTo>
                                <a:cubicBezTo>
                                  <a:pt x="15457" y="10815"/>
                                  <a:pt x="17665" y="11267"/>
                                  <a:pt x="19793" y="11267"/>
                                </a:cubicBezTo>
                                <a:cubicBezTo>
                                  <a:pt x="20155" y="14159"/>
                                  <a:pt x="18268" y="18828"/>
                                  <a:pt x="13570" y="18828"/>
                                </a:cubicBezTo>
                                <a:close/>
                                <a:moveTo>
                                  <a:pt x="4577" y="12141"/>
                                </a:moveTo>
                                <a:cubicBezTo>
                                  <a:pt x="4577" y="11327"/>
                                  <a:pt x="4657" y="10604"/>
                                  <a:pt x="4938" y="9791"/>
                                </a:cubicBezTo>
                                <a:lnTo>
                                  <a:pt x="5099" y="9128"/>
                                </a:lnTo>
                                <a:lnTo>
                                  <a:pt x="6062" y="9188"/>
                                </a:lnTo>
                                <a:cubicBezTo>
                                  <a:pt x="7026" y="9249"/>
                                  <a:pt x="8110" y="9188"/>
                                  <a:pt x="9194" y="9068"/>
                                </a:cubicBezTo>
                                <a:lnTo>
                                  <a:pt x="9194" y="7381"/>
                                </a:lnTo>
                                <a:lnTo>
                                  <a:pt x="16662" y="7381"/>
                                </a:lnTo>
                                <a:cubicBezTo>
                                  <a:pt x="18549" y="7381"/>
                                  <a:pt x="18549" y="5242"/>
                                  <a:pt x="16662" y="5242"/>
                                </a:cubicBezTo>
                                <a:lnTo>
                                  <a:pt x="8471" y="5242"/>
                                </a:lnTo>
                                <a:lnTo>
                                  <a:pt x="6584" y="7772"/>
                                </a:lnTo>
                                <a:lnTo>
                                  <a:pt x="5701" y="6567"/>
                                </a:lnTo>
                                <a:cubicBezTo>
                                  <a:pt x="5982" y="6447"/>
                                  <a:pt x="6143" y="6236"/>
                                  <a:pt x="6143" y="5965"/>
                                </a:cubicBezTo>
                                <a:lnTo>
                                  <a:pt x="6143" y="5694"/>
                                </a:lnTo>
                                <a:cubicBezTo>
                                  <a:pt x="6143" y="5483"/>
                                  <a:pt x="5982" y="5362"/>
                                  <a:pt x="5701" y="5362"/>
                                </a:cubicBezTo>
                                <a:lnTo>
                                  <a:pt x="4818" y="5362"/>
                                </a:lnTo>
                                <a:cubicBezTo>
                                  <a:pt x="4537" y="5362"/>
                                  <a:pt x="4296" y="5483"/>
                                  <a:pt x="4296" y="5694"/>
                                </a:cubicBezTo>
                                <a:lnTo>
                                  <a:pt x="4296" y="5995"/>
                                </a:lnTo>
                                <a:cubicBezTo>
                                  <a:pt x="4296" y="6266"/>
                                  <a:pt x="4457" y="6477"/>
                                  <a:pt x="4738" y="6597"/>
                                </a:cubicBezTo>
                                <a:lnTo>
                                  <a:pt x="3935" y="7803"/>
                                </a:lnTo>
                                <a:lnTo>
                                  <a:pt x="2048" y="5272"/>
                                </a:lnTo>
                                <a:cubicBezTo>
                                  <a:pt x="883" y="5332"/>
                                  <a:pt x="0" y="6085"/>
                                  <a:pt x="0" y="6959"/>
                                </a:cubicBezTo>
                                <a:lnTo>
                                  <a:pt x="0" y="12623"/>
                                </a:lnTo>
                                <a:cubicBezTo>
                                  <a:pt x="0" y="13496"/>
                                  <a:pt x="964" y="14219"/>
                                  <a:pt x="2128" y="14310"/>
                                </a:cubicBezTo>
                                <a:lnTo>
                                  <a:pt x="2128" y="19853"/>
                                </a:lnTo>
                                <a:cubicBezTo>
                                  <a:pt x="2128" y="20787"/>
                                  <a:pt x="3212" y="21600"/>
                                  <a:pt x="4376" y="21600"/>
                                </a:cubicBezTo>
                                <a:lnTo>
                                  <a:pt x="6946" y="21600"/>
                                </a:lnTo>
                                <a:cubicBezTo>
                                  <a:pt x="8190" y="21600"/>
                                  <a:pt x="9194" y="20787"/>
                                  <a:pt x="9194" y="19853"/>
                                </a:cubicBezTo>
                                <a:cubicBezTo>
                                  <a:pt x="6062" y="18166"/>
                                  <a:pt x="4577" y="14942"/>
                                  <a:pt x="4577" y="12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695A8" id="Groupe 6" o:spid="_x0000_s1026" style="position:absolute;margin-left:0;margin-top:9.6pt;width:552pt;height:753.1pt;z-index:-251651072;mso-position-horizontal:center;mso-position-horizontal-relative:margin;mso-width-relative:margin;mso-height-relative:margin" coordorigin="-31,8096" coordsize="68611,84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">
                <v:rect id="Rectangle 5" o:spid="_x0000_s1027" style="position:absolute;top:8096;width:68580;height:14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  <v:fill color2="#548dd4 [1951]" rotate="t" angle="90" focus="100%" type="gradient"/>
                </v:rect>
                <v:group id="Groupe 2" o:spid="_x0000_s1028" style="position:absolute;top:22669;width:68548;height:70152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group id="Groupe 1" o:spid="_x0000_s1029" style="position:absolute;top:146;width:68549;height:69987" coordsize="68549,6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angle" o:spid="_x0000_s1030" style="position:absolute;left:731;top:658;width:67818;height:6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" fillcolor="#1f497d [3215]" stroked="f" strokeweight="1pt">
                      <v:fill opacity="13107f"/>
                      <v:stroke miterlimit="4"/>
                      <v:path arrowok="t"/>
                      <v:textbox inset="3pt,3pt,3pt,3pt"/>
                    </v:rect>
                    <v:rect id="Rectangle" o:spid="_x0000_s1031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  <v:stroke opacity="19789f" miterlimit="4"/>
                      <v:path arrowok="t"/>
                      <v:textbox inset="3pt,3pt,3pt,3pt"/>
                    </v:rect>
                  </v:group>
                  <v:rect id="Rectangle" o:spid="_x0000_s1032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" fillcolor="#1f497d" stroked="f" strokeweight="1pt">
                    <v:stroke miterlimit="4"/>
                    <v:path arrowok="t"/>
                    <v:textbox inset="3pt,3pt,3pt,3pt"/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 4" o:spid="_x0000_s1033" type="#_x0000_t75" alt="Image d’arrière-plan" style="position:absolute;left:-31;top:8096;width:68579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">
                  <v:imagedata r:id="rId12" o:title="Image d’arrière-plan" cropbottom="32544f"/>
                  <v:path arrowok="t"/>
                </v:shape>
                <v:shape id="Rectangle à coins arrondis du même côté 14" o:spid="_x0000_s1034" style="position:absolute;left:2762;top:8096;width:8858;height:8574;rotation:180;visibility:visible;mso-wrap-style:square;v-text-anchor:middle" coordsize="885825,85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" path="m142912,l742913,v78928,,142912,63984,142912,142912l885825,857453r,l,857453r,l,142912c,63984,63984,,142912,xe" fillcolor="white [3212]" stroked="f" strokeweight="1pt">
                  <v:path arrowok="t" o:connecttype="custom" o:connectlocs="142912,0;742913,0;885825,142912;885825,857453;885825,857453;0,857453;0,857453;0,142912;142912,0" o:connectangles="0,0,0,0,0,0,0,0,0"/>
                </v:shape>
                <v:shape id="Forme" o:spid="_x0000_s1035" style="position:absolute;left:5334;top:10668;width:3430;height:457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" path="m5260,4519v1686,,3011,-1024,3011,-2260c8271,994,6906,,5260,,3613,,2248,1024,2248,2259v,1236,1365,2260,3012,2260xm21319,9941v-2570,211,-5621,-331,-7749,-1415c11523,9610,8471,10122,5902,9941v-161,723,-281,1477,-281,2200c5621,16569,9194,20094,13570,20094v4457,,8030,-3555,8030,-7953c21600,11418,21480,10664,21319,9941xm13570,18828r,-8826c15457,10815,17665,11267,19793,11267v362,2892,-1525,7561,-6223,7561xm4577,12141v,-814,80,-1537,361,-2350l5099,9128r963,60c7026,9249,8110,9188,9194,9068r,-1687l16662,7381v1887,,1887,-2139,,-2139l8471,5242,6584,7772,5701,6567v281,-120,442,-331,442,-602l6143,5694v,-211,-161,-332,-442,-332l4818,5362v-281,,-522,121,-522,332l4296,5995v,271,161,482,442,602l3935,7803,2048,5272c883,5332,,6085,,6959r,5664c,13496,964,14219,2128,14310r,5543c2128,20787,3212,21600,4376,21600r2570,c8190,21600,9194,20787,9194,19853,6062,18166,4577,14942,4577,12141xe" fillcolor="#1f497d [3215]" stroked="f" strokeweight="1pt">
                  <v:stroke miterlimit="4" joinstyle="miter"/>
                  <v:path arrowok="t" o:extrusionok="f" o:connecttype="custom" o:connectlocs="171530,228600;171530,228600;171530,228600;171530,228600" o:connectangles="0,90,180,270"/>
                </v:shape>
                <w10:wrap anchorx="margin"/>
              </v:group>
            </w:pict>
          </mc:Fallback>
        </mc:AlternateContent>
      </w:r>
    </w:p>
    <w:p w:rsidR="00173321" w:rsidRDefault="00173321" w:rsidP="00857086">
      <w:pPr>
        <w:pStyle w:val="Texteengrasbleu"/>
      </w:pPr>
    </w:p>
    <w:p w:rsidR="00173321" w:rsidRDefault="00173321" w:rsidP="00857086">
      <w:pPr>
        <w:pStyle w:val="Texteengrasbleu"/>
      </w:pPr>
    </w:p>
    <w:p w:rsidR="00173321" w:rsidRDefault="00173321" w:rsidP="00857086">
      <w:pPr>
        <w:pStyle w:val="Texteengrasbleu"/>
      </w:pPr>
    </w:p>
    <w:tbl>
      <w:tblPr>
        <w:tblpPr w:leftFromText="141" w:rightFromText="141" w:vertAnchor="text" w:horzAnchor="page" w:tblpX="1" w:tblpY="-31"/>
        <w:tblW w:w="5000" w:type="pct"/>
        <w:tblLook w:val="0600" w:firstRow="0" w:lastRow="0" w:firstColumn="0" w:lastColumn="0" w:noHBand="1" w:noVBand="1"/>
      </w:tblPr>
      <w:tblGrid>
        <w:gridCol w:w="938"/>
        <w:gridCol w:w="4498"/>
        <w:gridCol w:w="4808"/>
        <w:gridCol w:w="222"/>
      </w:tblGrid>
      <w:tr w:rsidR="00173321" w:rsidRPr="002D3842" w:rsidTr="00173321">
        <w:trPr>
          <w:trHeight w:val="983"/>
        </w:trPr>
        <w:tc>
          <w:tcPr>
            <w:tcW w:w="448" w:type="pct"/>
          </w:tcPr>
          <w:p w:rsidR="00173321" w:rsidRDefault="00173321" w:rsidP="00173321">
            <w:pPr>
              <w:pStyle w:val="En-tte"/>
              <w:jc w:val="right"/>
            </w:pPr>
          </w:p>
          <w:p w:rsidR="00173321" w:rsidRPr="002D3842" w:rsidRDefault="00173321" w:rsidP="00173321">
            <w:pPr>
              <w:pStyle w:val="Titre"/>
            </w:pPr>
          </w:p>
        </w:tc>
        <w:tc>
          <w:tcPr>
            <w:tcW w:w="2149" w:type="pct"/>
            <w:shd w:val="clear" w:color="auto" w:fill="1F497D" w:themeFill="text2"/>
            <w:vAlign w:val="center"/>
          </w:tcPr>
          <w:p w:rsidR="00173321" w:rsidRPr="002D3842" w:rsidRDefault="00173321" w:rsidP="00173321">
            <w:pPr>
              <w:pStyle w:val="Titre"/>
            </w:pPr>
            <w:r>
              <w:t>Lettre d’accompagnement</w:t>
            </w:r>
          </w:p>
        </w:tc>
        <w:tc>
          <w:tcPr>
            <w:tcW w:w="2297" w:type="pct"/>
          </w:tcPr>
          <w:p w:rsidR="00173321" w:rsidRPr="002D3842" w:rsidRDefault="00173321" w:rsidP="00173321">
            <w:pPr>
              <w:pStyle w:val="Titre"/>
            </w:pPr>
          </w:p>
        </w:tc>
        <w:tc>
          <w:tcPr>
            <w:tcW w:w="106" w:type="pct"/>
          </w:tcPr>
          <w:p w:rsidR="00173321" w:rsidRPr="002D3842" w:rsidRDefault="00173321" w:rsidP="00173321">
            <w:pPr>
              <w:pStyle w:val="Titre"/>
            </w:pPr>
          </w:p>
        </w:tc>
      </w:tr>
    </w:tbl>
    <w:p w:rsidR="00173321" w:rsidRDefault="00173321" w:rsidP="00857086">
      <w:pPr>
        <w:pStyle w:val="Texteengrasbleu"/>
      </w:pPr>
    </w:p>
    <w:p w:rsidR="00173321" w:rsidRDefault="00173321" w:rsidP="00857086">
      <w:pPr>
        <w:pStyle w:val="Texteengrasbleu"/>
      </w:pPr>
    </w:p>
    <w:p w:rsidR="00173321" w:rsidRDefault="00173321" w:rsidP="00857086">
      <w:pPr>
        <w:pStyle w:val="Texteengrasbleu"/>
      </w:pPr>
    </w:p>
    <w:p w:rsidR="00463B35" w:rsidRPr="009C19C8" w:rsidRDefault="00173321" w:rsidP="00857086">
      <w:pPr>
        <w:pStyle w:val="Texteengrasbleu"/>
        <w:rPr>
          <w:sz w:val="32"/>
          <w:szCs w:val="32"/>
        </w:rPr>
      </w:pPr>
      <w:r w:rsidRPr="009C19C8">
        <w:rPr>
          <w:sz w:val="32"/>
          <w:szCs w:val="32"/>
        </w:rPr>
        <w:t xml:space="preserve">A </w:t>
      </w:r>
      <w:r w:rsidR="006C1392" w:rsidRPr="009C19C8">
        <w:rPr>
          <w:sz w:val="32"/>
          <w:szCs w:val="32"/>
        </w:rPr>
        <w:t xml:space="preserve">l’attention de la Bibliothèque de </w:t>
      </w:r>
      <w:r w:rsidR="00F851FB" w:rsidRPr="009C19C8">
        <w:rPr>
          <w:sz w:val="32"/>
          <w:szCs w:val="32"/>
        </w:rPr>
        <w:t>Péronnas</w:t>
      </w:r>
      <w:bookmarkStart w:id="0" w:name="_GoBack"/>
      <w:bookmarkEnd w:id="0"/>
      <w:r w:rsidR="006C1392" w:rsidRPr="009C19C8">
        <w:rPr>
          <w:sz w:val="32"/>
          <w:szCs w:val="32"/>
        </w:rPr>
        <w:t>,</w:t>
      </w:r>
    </w:p>
    <w:p w:rsidR="00AF580D" w:rsidRPr="009C19C8" w:rsidRDefault="00AF580D" w:rsidP="00857086">
      <w:pPr>
        <w:pStyle w:val="Texteengrasbleu"/>
        <w:rPr>
          <w:sz w:val="32"/>
          <w:szCs w:val="32"/>
        </w:rPr>
      </w:pPr>
    </w:p>
    <w:p w:rsidR="00857086" w:rsidRPr="009C19C8" w:rsidRDefault="006C1392" w:rsidP="00173321">
      <w:pPr>
        <w:tabs>
          <w:tab w:val="left" w:pos="720"/>
          <w:tab w:val="left" w:pos="1485"/>
        </w:tabs>
        <w:rPr>
          <w:sz w:val="30"/>
          <w:szCs w:val="30"/>
        </w:rPr>
      </w:pPr>
      <w:r w:rsidRPr="009C19C8">
        <w:rPr>
          <w:sz w:val="32"/>
          <w:szCs w:val="32"/>
        </w:rPr>
        <w:tab/>
      </w:r>
      <w:r w:rsidR="00173321" w:rsidRPr="009C19C8">
        <w:rPr>
          <w:sz w:val="30"/>
          <w:szCs w:val="30"/>
        </w:rPr>
        <w:t>Nous avons le plaisir de vous adresser le cahier des charges de la programmation du site web sur le projet d’informatisation de la bibliothèque. Celui-ci rassemble l’intégralité des fonctionnalités prévu à cette heure pour le site web.</w:t>
      </w:r>
    </w:p>
    <w:p w:rsidR="00173321" w:rsidRPr="009C19C8" w:rsidRDefault="00173321" w:rsidP="00173321">
      <w:pPr>
        <w:tabs>
          <w:tab w:val="left" w:pos="720"/>
          <w:tab w:val="left" w:pos="1485"/>
        </w:tabs>
        <w:rPr>
          <w:sz w:val="30"/>
          <w:szCs w:val="30"/>
        </w:rPr>
      </w:pPr>
    </w:p>
    <w:p w:rsidR="00AF580D" w:rsidRPr="009C19C8" w:rsidRDefault="00173321" w:rsidP="00173321">
      <w:pPr>
        <w:tabs>
          <w:tab w:val="left" w:pos="720"/>
          <w:tab w:val="left" w:pos="1485"/>
        </w:tabs>
        <w:rPr>
          <w:sz w:val="30"/>
          <w:szCs w:val="30"/>
        </w:rPr>
      </w:pPr>
      <w:r w:rsidRPr="009C19C8">
        <w:rPr>
          <w:sz w:val="30"/>
          <w:szCs w:val="30"/>
        </w:rPr>
        <w:tab/>
        <w:t xml:space="preserve">Nous vous remercions de prendre </w:t>
      </w:r>
      <w:r w:rsidR="009C19C8" w:rsidRPr="009C19C8">
        <w:rPr>
          <w:sz w:val="30"/>
          <w:szCs w:val="30"/>
        </w:rPr>
        <w:t>connaissance</w:t>
      </w:r>
      <w:r w:rsidRPr="009C19C8">
        <w:rPr>
          <w:sz w:val="30"/>
          <w:szCs w:val="30"/>
        </w:rPr>
        <w:t xml:space="preserve"> de l’intégralité de celui-ci ainsi que de le signer à </w:t>
      </w:r>
      <w:r w:rsidR="00AF580D" w:rsidRPr="009C19C8">
        <w:rPr>
          <w:sz w:val="30"/>
          <w:szCs w:val="30"/>
        </w:rPr>
        <w:t xml:space="preserve">chaque page afin de montrer votre accord à l’intégralité du cahier des charges. Une fois celui-ci signé, la production pourra commencer. </w:t>
      </w:r>
    </w:p>
    <w:p w:rsidR="00AF580D" w:rsidRPr="009C19C8" w:rsidRDefault="00AF580D" w:rsidP="00173321">
      <w:pPr>
        <w:tabs>
          <w:tab w:val="left" w:pos="720"/>
          <w:tab w:val="left" w:pos="1485"/>
        </w:tabs>
        <w:rPr>
          <w:sz w:val="30"/>
          <w:szCs w:val="30"/>
        </w:rPr>
      </w:pPr>
    </w:p>
    <w:p w:rsidR="00173321" w:rsidRPr="009C19C8" w:rsidRDefault="00AF580D" w:rsidP="00173321">
      <w:pPr>
        <w:tabs>
          <w:tab w:val="left" w:pos="720"/>
          <w:tab w:val="left" w:pos="1485"/>
        </w:tabs>
        <w:rPr>
          <w:sz w:val="30"/>
          <w:szCs w:val="30"/>
        </w:rPr>
      </w:pPr>
      <w:r w:rsidRPr="009C19C8">
        <w:rPr>
          <w:sz w:val="30"/>
          <w:szCs w:val="30"/>
        </w:rPr>
        <w:tab/>
        <w:t xml:space="preserve">Suivis du cahier des charges, nous vous fournissons plusieurs contrats. Nous vous remercions d’en prendre connaissance ainsi que de les signer. Ci-joint, il y a un contrat de </w:t>
      </w:r>
      <w:r w:rsidRPr="009C19C8">
        <w:rPr>
          <w:i/>
          <w:sz w:val="30"/>
          <w:szCs w:val="30"/>
        </w:rPr>
        <w:t>sous-traitance</w:t>
      </w:r>
      <w:r w:rsidRPr="009C19C8">
        <w:rPr>
          <w:sz w:val="30"/>
          <w:szCs w:val="30"/>
        </w:rPr>
        <w:t xml:space="preserve">, un contrat </w:t>
      </w:r>
      <w:r w:rsidRPr="009C19C8">
        <w:rPr>
          <w:i/>
          <w:sz w:val="30"/>
          <w:szCs w:val="30"/>
        </w:rPr>
        <w:t>d’hébergement et de maintenance</w:t>
      </w:r>
      <w:r w:rsidRPr="009C19C8">
        <w:rPr>
          <w:sz w:val="30"/>
          <w:szCs w:val="30"/>
        </w:rPr>
        <w:t xml:space="preserve">, un contrat de </w:t>
      </w:r>
      <w:r w:rsidRPr="009C19C8">
        <w:rPr>
          <w:i/>
          <w:sz w:val="30"/>
          <w:szCs w:val="30"/>
        </w:rPr>
        <w:t xml:space="preserve">production </w:t>
      </w:r>
      <w:r w:rsidRPr="009C19C8">
        <w:rPr>
          <w:sz w:val="30"/>
          <w:szCs w:val="30"/>
        </w:rPr>
        <w:t xml:space="preserve">et un contrat de </w:t>
      </w:r>
      <w:r w:rsidRPr="009C19C8">
        <w:rPr>
          <w:i/>
          <w:sz w:val="30"/>
          <w:szCs w:val="30"/>
        </w:rPr>
        <w:t>formation</w:t>
      </w:r>
      <w:r w:rsidRPr="009C19C8">
        <w:rPr>
          <w:sz w:val="30"/>
          <w:szCs w:val="30"/>
        </w:rPr>
        <w:t>. Nous vous demandons également de renseigner la date de signature des différents contrats présents.</w:t>
      </w:r>
    </w:p>
    <w:p w:rsidR="00DD73AD" w:rsidRPr="009C19C8" w:rsidRDefault="00DD73AD" w:rsidP="00857086">
      <w:pPr>
        <w:rPr>
          <w:sz w:val="32"/>
          <w:szCs w:val="32"/>
        </w:rPr>
      </w:pPr>
    </w:p>
    <w:p w:rsidR="009C19C8" w:rsidRDefault="00F851FB" w:rsidP="009C19C8">
      <w:pPr>
        <w:pStyle w:val="Texteengrasbleu"/>
        <w:rPr>
          <w:sz w:val="32"/>
          <w:szCs w:val="32"/>
        </w:rPr>
      </w:pPr>
      <w:sdt>
        <w:sdtPr>
          <w:rPr>
            <w:sz w:val="32"/>
            <w:szCs w:val="32"/>
          </w:rPr>
          <w:id w:val="-1580360757"/>
          <w:placeholder>
            <w:docPart w:val="27D90A6455C24449B1749BFFC7DB7DF6"/>
          </w:placeholder>
          <w:temporary/>
          <w:showingPlcHdr/>
          <w15:appearance w15:val="hidden"/>
        </w:sdtPr>
        <w:sdtEndPr/>
        <w:sdtContent>
          <w:r w:rsidR="00857086" w:rsidRPr="009C19C8">
            <w:rPr>
              <w:sz w:val="32"/>
              <w:szCs w:val="32"/>
              <w:lang w:bidi="fr-FR"/>
            </w:rPr>
            <w:t>Cordialement,</w:t>
          </w:r>
        </w:sdtContent>
      </w:sdt>
    </w:p>
    <w:p w:rsidR="00857086" w:rsidRPr="009C19C8" w:rsidRDefault="006C1392" w:rsidP="009C19C8">
      <w:pPr>
        <w:pStyle w:val="Texteengrasbleu"/>
        <w:rPr>
          <w:sz w:val="32"/>
          <w:szCs w:val="32"/>
        </w:rPr>
      </w:pPr>
      <w:proofErr w:type="spellStart"/>
      <w:r w:rsidRPr="009C19C8">
        <w:rPr>
          <w:sz w:val="32"/>
          <w:szCs w:val="32"/>
        </w:rPr>
        <w:t>Jpyz</w:t>
      </w:r>
      <w:proofErr w:type="spellEnd"/>
    </w:p>
    <w:sectPr w:rsidR="00857086" w:rsidRPr="009C19C8" w:rsidSect="0031595F">
      <w:headerReference w:type="default" r:id="rId13"/>
      <w:footerReference w:type="default" r:id="rId14"/>
      <w:pgSz w:w="11906" w:h="16838" w:code="9"/>
      <w:pgMar w:top="1729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8EF" w:rsidRDefault="008808EF" w:rsidP="00BC1B68">
      <w:r>
        <w:separator/>
      </w:r>
    </w:p>
  </w:endnote>
  <w:endnote w:type="continuationSeparator" w:id="0">
    <w:p w:rsidR="008808EF" w:rsidRDefault="008808EF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3488"/>
      <w:gridCol w:w="3489"/>
      <w:gridCol w:w="3489"/>
    </w:tblGrid>
    <w:tr w:rsidR="002F35E6" w:rsidRPr="00D161B4" w:rsidTr="002F35E6">
      <w:trPr>
        <w:trHeight w:val="576"/>
      </w:trPr>
      <w:tc>
        <w:tcPr>
          <w:tcW w:w="3596" w:type="dxa"/>
          <w:shd w:val="clear" w:color="auto" w:fill="auto"/>
          <w:vAlign w:val="center"/>
        </w:tcPr>
        <w:p w:rsidR="002F35E6" w:rsidRPr="00D161B4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2F35E6" w:rsidRPr="00D161B4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2F35E6" w:rsidRPr="00D161B4" w:rsidRDefault="002F35E6" w:rsidP="00E53AFF">
          <w:pPr>
            <w:pStyle w:val="Contacts"/>
          </w:pPr>
        </w:p>
      </w:tc>
    </w:tr>
  </w:tbl>
  <w:p w:rsidR="00AE3FB7" w:rsidRDefault="00AE3FB7" w:rsidP="006C13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8EF" w:rsidRDefault="008808EF" w:rsidP="00BC1B68">
      <w:r>
        <w:separator/>
      </w:r>
    </w:p>
  </w:footnote>
  <w:footnote w:type="continuationSeparator" w:id="0">
    <w:p w:rsidR="008808EF" w:rsidRDefault="008808EF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633A" w:rsidRDefault="007E633A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0F1BA42" wp14:editId="148340C2">
              <wp:simplePos x="0" y="0"/>
              <wp:positionH relativeFrom="margin">
                <wp:posOffset>-466725</wp:posOffset>
              </wp:positionH>
              <wp:positionV relativeFrom="paragraph">
                <wp:posOffset>-297815</wp:posOffset>
              </wp:positionV>
              <wp:extent cx="3019425" cy="866775"/>
              <wp:effectExtent l="0" t="0" r="9525" b="9525"/>
              <wp:wrapSquare wrapText="bothSides"/>
              <wp:docPr id="1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9425" cy="866775"/>
                      </a:xfrm>
                      <a:prstGeom prst="rect">
                        <a:avLst/>
                      </a:prstGeom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633A" w:rsidRPr="007E633A" w:rsidRDefault="007E633A" w:rsidP="007E633A">
                          <w:pPr>
                            <w:rPr>
                              <w:sz w:val="36"/>
                              <w:szCs w:val="36"/>
                            </w:rPr>
                          </w:pPr>
                          <w:proofErr w:type="spellStart"/>
                          <w:r w:rsidRPr="007E633A">
                            <w:rPr>
                              <w:sz w:val="36"/>
                              <w:szCs w:val="36"/>
                            </w:rPr>
                            <w:t>Jpyx</w:t>
                          </w:r>
                          <w:proofErr w:type="spellEnd"/>
                        </w:p>
                        <w:p w:rsidR="007E633A" w:rsidRPr="007E633A" w:rsidRDefault="007E633A" w:rsidP="007E633A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7E633A">
                            <w:rPr>
                              <w:sz w:val="36"/>
                              <w:szCs w:val="36"/>
                            </w:rPr>
                            <w:t>7 allée des morilles</w:t>
                          </w:r>
                        </w:p>
                        <w:p w:rsidR="007E633A" w:rsidRPr="007E633A" w:rsidRDefault="007E633A" w:rsidP="007E633A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7E633A">
                            <w:rPr>
                              <w:sz w:val="36"/>
                              <w:szCs w:val="36"/>
                            </w:rPr>
                            <w:t>01960 - Péronnas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F1BA4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36.75pt;margin-top:-23.45pt;width:237.75pt;height: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" fillcolor="white [3201]" stroked="f" strokeweight="1pt">
              <v:textbox>
                <w:txbxContent>
                  <w:p w:rsidR="007E633A" w:rsidRPr="007E633A" w:rsidRDefault="007E633A" w:rsidP="007E633A">
                    <w:pPr>
                      <w:rPr>
                        <w:sz w:val="36"/>
                        <w:szCs w:val="36"/>
                      </w:rPr>
                    </w:pPr>
                    <w:proofErr w:type="spellStart"/>
                    <w:r w:rsidRPr="007E633A">
                      <w:rPr>
                        <w:sz w:val="36"/>
                        <w:szCs w:val="36"/>
                      </w:rPr>
                      <w:t>Jpyx</w:t>
                    </w:r>
                    <w:proofErr w:type="spellEnd"/>
                  </w:p>
                  <w:p w:rsidR="007E633A" w:rsidRPr="007E633A" w:rsidRDefault="007E633A" w:rsidP="007E633A">
                    <w:pPr>
                      <w:rPr>
                        <w:sz w:val="36"/>
                        <w:szCs w:val="36"/>
                      </w:rPr>
                    </w:pPr>
                    <w:r w:rsidRPr="007E633A">
                      <w:rPr>
                        <w:sz w:val="36"/>
                        <w:szCs w:val="36"/>
                      </w:rPr>
                      <w:t>7 allée des morilles</w:t>
                    </w:r>
                  </w:p>
                  <w:p w:rsidR="007E633A" w:rsidRPr="007E633A" w:rsidRDefault="007E633A" w:rsidP="007E633A">
                    <w:pPr>
                      <w:rPr>
                        <w:sz w:val="36"/>
                        <w:szCs w:val="36"/>
                      </w:rPr>
                    </w:pPr>
                    <w:r w:rsidRPr="007E633A">
                      <w:rPr>
                        <w:sz w:val="36"/>
                        <w:szCs w:val="36"/>
                      </w:rPr>
                      <w:t>01960 - Péronnas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EF"/>
    <w:rsid w:val="00037281"/>
    <w:rsid w:val="000F7CE7"/>
    <w:rsid w:val="00110721"/>
    <w:rsid w:val="001257F0"/>
    <w:rsid w:val="00150904"/>
    <w:rsid w:val="00173321"/>
    <w:rsid w:val="001A199E"/>
    <w:rsid w:val="00202206"/>
    <w:rsid w:val="002511A4"/>
    <w:rsid w:val="0025130C"/>
    <w:rsid w:val="00256391"/>
    <w:rsid w:val="002633EB"/>
    <w:rsid w:val="00265218"/>
    <w:rsid w:val="002D3842"/>
    <w:rsid w:val="002F35E6"/>
    <w:rsid w:val="0031595F"/>
    <w:rsid w:val="00337C0F"/>
    <w:rsid w:val="003E0129"/>
    <w:rsid w:val="00435E8C"/>
    <w:rsid w:val="00463B35"/>
    <w:rsid w:val="00482917"/>
    <w:rsid w:val="004C2F50"/>
    <w:rsid w:val="005310BC"/>
    <w:rsid w:val="005D124E"/>
    <w:rsid w:val="00604DCE"/>
    <w:rsid w:val="00662983"/>
    <w:rsid w:val="006C1392"/>
    <w:rsid w:val="0071089C"/>
    <w:rsid w:val="007630D6"/>
    <w:rsid w:val="00763E3A"/>
    <w:rsid w:val="007B52D2"/>
    <w:rsid w:val="007C1F7D"/>
    <w:rsid w:val="007D38AB"/>
    <w:rsid w:val="007E633A"/>
    <w:rsid w:val="0081461E"/>
    <w:rsid w:val="00855199"/>
    <w:rsid w:val="00857086"/>
    <w:rsid w:val="008808EF"/>
    <w:rsid w:val="00884E1F"/>
    <w:rsid w:val="008D3EE1"/>
    <w:rsid w:val="00951F0A"/>
    <w:rsid w:val="009963B2"/>
    <w:rsid w:val="009B7F05"/>
    <w:rsid w:val="009C19C8"/>
    <w:rsid w:val="009D1F46"/>
    <w:rsid w:val="00A36F26"/>
    <w:rsid w:val="00AC7198"/>
    <w:rsid w:val="00AE3FB7"/>
    <w:rsid w:val="00AF580D"/>
    <w:rsid w:val="00B122BA"/>
    <w:rsid w:val="00BC1B68"/>
    <w:rsid w:val="00BF4BF5"/>
    <w:rsid w:val="00BF5A49"/>
    <w:rsid w:val="00C03424"/>
    <w:rsid w:val="00C2528D"/>
    <w:rsid w:val="00C94D12"/>
    <w:rsid w:val="00CF0238"/>
    <w:rsid w:val="00D161B4"/>
    <w:rsid w:val="00D30F24"/>
    <w:rsid w:val="00D4436A"/>
    <w:rsid w:val="00DD73AD"/>
    <w:rsid w:val="00E53AFF"/>
    <w:rsid w:val="00EC4E3D"/>
    <w:rsid w:val="00EF1881"/>
    <w:rsid w:val="00F06326"/>
    <w:rsid w:val="00F27B67"/>
    <w:rsid w:val="00F37EA1"/>
    <w:rsid w:val="00F851FB"/>
    <w:rsid w:val="00F8577B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ranklin Gothic Book" w:eastAsia="Franklin Gothic Book" w:hAnsi="Franklin Gothic Book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326"/>
    <w:pPr>
      <w:ind w:left="360" w:right="360"/>
    </w:pPr>
    <w:rPr>
      <w:rFonts w:asciiTheme="minorHAnsi" w:hAnsiTheme="minorHAns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E53AFF"/>
  </w:style>
  <w:style w:type="paragraph" w:styleId="Pieddepage">
    <w:name w:val="footer"/>
    <w:basedOn w:val="Normal"/>
    <w:link w:val="PieddepageC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53AFF"/>
  </w:style>
  <w:style w:type="table" w:styleId="Grilledutableau">
    <w:name w:val="Table Grid"/>
    <w:basedOn w:val="Tableau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qFormat/>
    <w:rsid w:val="00857086"/>
    <w:pPr>
      <w:ind w:left="0" w:right="0"/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reCar">
    <w:name w:val="Titre Car"/>
    <w:link w:val="Titre"/>
    <w:rsid w:val="00857086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e">
    <w:name w:val="Texte"/>
    <w:basedOn w:val="Normal"/>
    <w:next w:val="Normal"/>
    <w:uiPriority w:val="1"/>
    <w:semiHidden/>
    <w:qFormat/>
    <w:rsid w:val="00265218"/>
    <w:pPr>
      <w:spacing w:after="240"/>
    </w:pPr>
    <w:rPr>
      <w:color w:val="000000"/>
      <w:sz w:val="22"/>
    </w:rPr>
  </w:style>
  <w:style w:type="paragraph" w:customStyle="1" w:styleId="Texteenbleu">
    <w:name w:val="Texte en bleu"/>
    <w:basedOn w:val="Normal"/>
    <w:uiPriority w:val="2"/>
    <w:qFormat/>
    <w:rsid w:val="00265218"/>
    <w:pPr>
      <w:spacing w:after="120"/>
    </w:pPr>
    <w:rPr>
      <w:color w:val="1F497D"/>
      <w:sz w:val="22"/>
    </w:rPr>
  </w:style>
  <w:style w:type="paragraph" w:customStyle="1" w:styleId="Contacts">
    <w:name w:val="Contacts"/>
    <w:basedOn w:val="Normal"/>
    <w:uiPriority w:val="5"/>
    <w:qFormat/>
    <w:rsid w:val="005310BC"/>
    <w:pPr>
      <w:jc w:val="center"/>
    </w:pPr>
    <w:rPr>
      <w:color w:val="1F497D"/>
      <w:sz w:val="20"/>
      <w:szCs w:val="20"/>
    </w:rPr>
  </w:style>
  <w:style w:type="character" w:styleId="Textedelespacerserv">
    <w:name w:val="Placeholder Text"/>
    <w:uiPriority w:val="99"/>
    <w:semiHidden/>
    <w:rsid w:val="00E53AFF"/>
    <w:rPr>
      <w:color w:val="808080"/>
    </w:rPr>
  </w:style>
  <w:style w:type="paragraph" w:customStyle="1" w:styleId="Texteengras">
    <w:name w:val="Texte en gras"/>
    <w:basedOn w:val="Texte"/>
    <w:uiPriority w:val="2"/>
    <w:qFormat/>
    <w:rsid w:val="001A199E"/>
    <w:rPr>
      <w:b/>
      <w:bCs/>
      <w:color w:val="000000" w:themeColor="text1"/>
      <w:sz w:val="24"/>
    </w:rPr>
  </w:style>
  <w:style w:type="paragraph" w:customStyle="1" w:styleId="Texteengrasbleu">
    <w:name w:val="Texte en gras bleu"/>
    <w:basedOn w:val="Texteenbleu"/>
    <w:uiPriority w:val="4"/>
    <w:qFormat/>
    <w:rsid w:val="00857086"/>
    <w:pPr>
      <w:spacing w:after="200"/>
    </w:pPr>
    <w:rPr>
      <w:b/>
      <w:bCs/>
      <w:color w:val="1F497D" w:themeColor="text2"/>
      <w:sz w:val="24"/>
    </w:rPr>
  </w:style>
  <w:style w:type="paragraph" w:customStyle="1" w:styleId="Notes">
    <w:name w:val="Notes"/>
    <w:basedOn w:val="Texteenbleu"/>
    <w:uiPriority w:val="6"/>
    <w:qFormat/>
    <w:rsid w:val="001A199E"/>
    <w:rPr>
      <w:i/>
      <w:iCs/>
      <w:sz w:val="20"/>
    </w:rPr>
  </w:style>
  <w:style w:type="table" w:styleId="TableauGrille4-Accentuation3">
    <w:name w:val="Grid Table 4 Accent 3"/>
    <w:basedOn w:val="TableauNormal"/>
    <w:uiPriority w:val="49"/>
    <w:rsid w:val="00F37EA1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jc w:val="center"/>
      <w:tblBorders>
        <w:top w:val="single" w:sz="4" w:space="0" w:color="92A0C0" w:themeColor="accent3" w:themeTint="99"/>
        <w:bottom w:val="single" w:sz="4" w:space="0" w:color="92A0C0" w:themeColor="accent3" w:themeTint="99"/>
        <w:insideH w:val="single" w:sz="4" w:space="0" w:color="92A0C0" w:themeColor="accent3" w:themeTint="99"/>
        <w:insideV w:val="single" w:sz="4" w:space="0" w:color="92A0C0" w:themeColor="accent3" w:themeTint="99"/>
      </w:tblBorders>
    </w:tblPr>
    <w:trPr>
      <w:jc w:val="center"/>
    </w:trPr>
    <w:tblStylePr w:type="firstRow">
      <w:rPr>
        <w:b/>
        <w:bCs/>
        <w:color w:val="FFFFFF" w:themeColor="background1"/>
      </w:rPr>
      <w:tblPr/>
      <w:tcPr>
        <w:shd w:val="clear" w:color="auto" w:fill="1F497D" w:themeFill="text2"/>
      </w:tcPr>
    </w:tblStylePr>
    <w:tblStylePr w:type="lastRow">
      <w:rPr>
        <w:b/>
        <w:bCs/>
      </w:rPr>
      <w:tblPr/>
      <w:tcPr>
        <w:tcBorders>
          <w:top w:val="double" w:sz="4" w:space="0" w:color="52658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EA" w:themeFill="accent3" w:themeFillTint="33"/>
      </w:tcPr>
    </w:tblStylePr>
    <w:tblStylePr w:type="band1Horz">
      <w:tblPr/>
      <w:tcPr>
        <w:shd w:val="clear" w:color="auto" w:fill="DADFEA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2103678.UNIV-LYON1\AppData\Roaming\Microsoft\Templates\Lettre%20de%20r&#233;siliation%20d&#8217;assurance%20sant&#233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D90A6455C24449B1749BFFC7DB7D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ED6E1D1-EAB7-49BD-8873-9A90805FB23A}"/>
      </w:docPartPr>
      <w:docPartBody>
        <w:p w:rsidR="007315C1" w:rsidRDefault="007315C1">
          <w:pPr>
            <w:pStyle w:val="27D90A6455C24449B1749BFFC7DB7DF6"/>
          </w:pPr>
          <w:r w:rsidRPr="00857086">
            <w:rPr>
              <w:lang w:bidi="fr-FR"/>
            </w:rPr>
            <w:t>Cordialement,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5C1"/>
    <w:rsid w:val="0073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D53A694BBD641DDB743743613AED42E">
    <w:name w:val="6D53A694BBD641DDB743743613AED42E"/>
  </w:style>
  <w:style w:type="paragraph" w:customStyle="1" w:styleId="3A19A5509E9A4CB58EF81FB0F5620241">
    <w:name w:val="3A19A5509E9A4CB58EF81FB0F5620241"/>
  </w:style>
  <w:style w:type="paragraph" w:customStyle="1" w:styleId="B138E970D238478C9A76463CC12C970B">
    <w:name w:val="B138E970D238478C9A76463CC12C970B"/>
  </w:style>
  <w:style w:type="paragraph" w:customStyle="1" w:styleId="27D90A6455C24449B1749BFFC7DB7DF6">
    <w:name w:val="27D90A6455C24449B1749BFFC7DB7DF6"/>
  </w:style>
  <w:style w:type="paragraph" w:customStyle="1" w:styleId="6F5607814436421882154EB1FFDDACDE">
    <w:name w:val="6F5607814436421882154EB1FFDDAC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79494B-2610-4598-A5EF-A33C2E008F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C53331-0147-42D9-84A4-2777726BB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E962EE-3047-47F6-AFFE-8CD64155EAE2}">
  <ds:schemaRefs>
    <ds:schemaRef ds:uri="16c05727-aa75-4e4a-9b5f-8a80a1165891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dcmitype/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60D5F37-3C85-4C93-B266-1BF35474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Lettre de résiliation d’assurance santé.dotx</Template>
  <TotalTime>0</TotalTime>
  <Pages>1</Pages>
  <Words>150</Words>
  <Characters>829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2022-06-03T06:54:00Z</dcterms:created>
  <dcterms:modified xsi:type="dcterms:W3CDTF">2022-06-03T14:37:00Z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